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PlainTable1"/>
        <w:tblDescription w:val="Header layout table"/>
        <w:tblW w:w="5625" w:type="pct"/>
        <w:tblLayout w:type="fixed"/>
        <w:tblLook w:val="04A0"/>
      </w:tblPr>
      <w:tblGrid>
        <w:gridCol w:w="6172"/>
        <w:gridCol w:w="4347"/>
      </w:tblGrid>
      <w:tr w14:paraId="19E72466" w14:textId="77777777" w:rsidTr="0069506B">
        <w:tblPrEx>
          <w:tblW w:w="5625" w:type="pct"/>
          <w:tblLayout w:type="fixed"/>
          <w:tblLook w:val="04A0"/>
        </w:tblPrEx>
        <w:tc>
          <w:tcPr>
            <w:tcW w:w="6178" w:type="dxa"/>
          </w:tcPr>
          <w:p w:rsidR="00C84833" w:rsidP="000B32D7" w14:paraId="7B79F5FD" w14:textId="6513BCF0">
            <w:pPr>
              <w:pStyle w:val="Title"/>
            </w:pPr>
            <w:r>
              <w:t>Pankaj Sengar</w:t>
            </w:r>
          </w:p>
        </w:tc>
        <w:tc>
          <w:tcPr>
            <w:tcW w:w="4352" w:type="dxa"/>
          </w:tcPr>
          <w:tbl>
            <w:tblPr>
              <w:tblStyle w:val="TableGrid"/>
              <w:tblDescription w:val="Contact information table"/>
              <w:tblW w:w="4535" w:type="pct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3349"/>
              <w:gridCol w:w="398"/>
            </w:tblGrid>
            <w:tr w14:paraId="6EA79319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4E2970" w:rsidRPr="000B32D7" w:rsidP="000B32D7" w14:paraId="10DEF515" w14:textId="047BA3A9">
                  <w:pPr>
                    <w:pStyle w:val="ContactInfo"/>
                  </w:pPr>
                  <w:r>
                    <w:t>Banmore</w:t>
                  </w:r>
                  <w:r>
                    <w:t>, Madhya Pradesh, 476444</w:t>
                  </w:r>
                </w:p>
              </w:tc>
              <w:tc>
                <w:tcPr>
                  <w:tcW w:w="398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32D92" w:rsidRPr="009D0878" w:rsidP="00932D92" w14:paraId="546CD801" w14:textId="77777777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18872" cy="118872"/>
                            <wp:effectExtent l="0" t="0" r="0" b="0"/>
                            <wp:docPr id="8" name="Address icon" descr="Address icon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833" w="2846" stroke="1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Address icon" o:spid="_x0000_i1025" alt="Address icon" style="width:9.35pt;height:9.35pt;mso-left-percent:-10001;mso-position-horizontal-relative:char;mso-position-vertical-relative:line;mso-top-percent:-10001;mso-wrap-style:square;visibility:visible;v-text-anchor:top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xe" fillcolor="#007fab" stroked="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783E8D47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left w:w="720" w:type="dxa"/>
                    <w:right w:w="29" w:type="dxa"/>
                  </w:tcMar>
                </w:tcPr>
                <w:p w:rsidR="00932D92" w:rsidRPr="000B32D7" w:rsidP="000B32D7" w14:paraId="2DC32623" w14:textId="7ACAC444">
                  <w:pPr>
                    <w:pStyle w:val="ContactInfo"/>
                  </w:pPr>
                  <w:r>
                    <w:t>9098038816</w:t>
                  </w:r>
                </w:p>
              </w:tc>
              <w:tc>
                <w:tcPr>
                  <w:tcW w:w="398" w:type="dxa"/>
                  <w:tcMar>
                    <w:left w:w="0" w:type="dxa"/>
                    <w:right w:w="0" w:type="dxa"/>
                  </w:tcMar>
                </w:tcPr>
                <w:p w:rsidR="00932D92" w:rsidRPr="009D0878" w:rsidP="00932D92" w14:paraId="329AD087" w14:textId="77777777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6" w="2552" stroke="1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Telephone icon" o:spid="_x0000_i1026" alt="Phone icon" style="width:8.65pt;height:8.65pt;mso-left-percent:-10001;mso-position-horizontal-relative:char;mso-position-vertical-relative:line;mso-top-percent:-10001;mso-wrap-style:square;visibility:visible;v-text-anchor:top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007fab" stroked="f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0F993404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left w:w="720" w:type="dxa"/>
                    <w:right w:w="29" w:type="dxa"/>
                  </w:tcMar>
                </w:tcPr>
                <w:p w:rsidR="00932D92" w:rsidRPr="000B32D7" w:rsidP="000B32D7" w14:paraId="12BECC84" w14:textId="1D51A186">
                  <w:pPr>
                    <w:pStyle w:val="ContactInfo"/>
                  </w:pPr>
                  <w:r>
                    <w:t>Pankaj.sengar</w:t>
                  </w:r>
                  <w:r w:rsidR="006E411D">
                    <w:t>12</w:t>
                  </w:r>
                  <w:r w:rsidR="00CE3F70">
                    <w:t>@</w:t>
                  </w:r>
                  <w:r w:rsidR="006E411D">
                    <w:t>gmail</w:t>
                  </w:r>
                  <w:r>
                    <w:t>.com</w:t>
                  </w:r>
                </w:p>
              </w:tc>
              <w:tc>
                <w:tcPr>
                  <w:tcW w:w="398" w:type="dxa"/>
                  <w:tcMar>
                    <w:left w:w="0" w:type="dxa"/>
                    <w:right w:w="0" w:type="dxa"/>
                  </w:tcMar>
                </w:tcPr>
                <w:p w:rsidR="00932D92" w:rsidRPr="009D0878" w:rsidP="00932D92" w14:paraId="3CB890D6" w14:textId="77777777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80" w="120" stroke="1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5" o:spid="_x0000_i1027" alt="Email icon" style="width:10.8pt;height:7.2pt;mso-left-percent:-10001;mso-position-horizontal-relative:char;mso-position-vertical-relative:line;mso-top-percent:-10001;mso-wrap-style:square;visibility:visible;v-text-anchor:top" coordsize="120,80" path="m108,21l108,21l60,58,12,21c11,20,11,19,12,18c13,16,14,16,16,17l60,51,104,17c105,16,107,16,108,18c109,19,109,20,108,21l108,21xm114,l114,l6,c3,,,3,,6l,74c,77,3,80,6,80l114,80c117,80,120,77,120,74l120,6c120,3,117,,114,xe" fillcolor="#007fab" stroked="f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256B2908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left w:w="720" w:type="dxa"/>
                    <w:right w:w="29" w:type="dxa"/>
                  </w:tcMar>
                </w:tcPr>
                <w:p w:rsidR="0069506B" w:rsidRPr="002D5C6A" w:rsidP="0069506B" w14:paraId="1040E394" w14:textId="6FE194DB">
                  <w:pPr>
                    <w:autoSpaceDE w:val="0"/>
                    <w:autoSpaceDN w:val="0"/>
                    <w:adjustRightInd w:val="0"/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</w:pPr>
                  <w:r w:rsidRPr="002D5C6A"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  <w:t>https://www.linkedin.com/in/pankajsengar-</w:t>
                  </w:r>
                </w:p>
                <w:p w:rsidR="0069506B" w:rsidRPr="002D5C6A" w:rsidP="0069506B" w14:paraId="24676787" w14:textId="77777777">
                  <w:pPr>
                    <w:autoSpaceDE w:val="0"/>
                    <w:autoSpaceDN w:val="0"/>
                    <w:adjustRightInd w:val="0"/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</w:pPr>
                  <w:r w:rsidRPr="002D5C6A"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  <w:t>b68598219</w:t>
                  </w:r>
                </w:p>
                <w:p w:rsidR="00932D92" w:rsidRPr="000B32D7" w:rsidP="000B32D7" w14:paraId="036D41DE" w14:textId="4CEFF9AB">
                  <w:pPr>
                    <w:pStyle w:val="ContactInfo"/>
                  </w:pPr>
                </w:p>
              </w:tc>
              <w:tc>
                <w:tcPr>
                  <w:tcW w:w="398" w:type="dxa"/>
                  <w:tcMar>
                    <w:left w:w="0" w:type="dxa"/>
                    <w:right w:w="0" w:type="dxa"/>
                  </w:tcMar>
                </w:tcPr>
                <w:p w:rsidR="00932D92" w:rsidRPr="009D0878" w:rsidP="00932D92" w14:paraId="11848EE9" w14:textId="77777777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0" w="2616" stroke="1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LinkedIn icon" o:spid="_x0000_i1028" alt="LinkedIn icon" style="width:8.65pt;height:8.65pt;mso-left-percent:-10001;mso-position-horizontal-relative:char;mso-position-vertical-relative:line;mso-top-percent:-10001;mso-wrap-style:square;visibility:visible;v-text-anchor:top" coordsize="2616,2610" path="m419,978l404,978l394,981l390,985l388,995l387,1010l387,1600l387,2196l388,2210l389,2219l394,2223l402,2225l415,2225l749,2225l761,2225l769,2223l773,2219l775,2211l775,2197l775,1006l775,993l773,985l769,979l761,978l747,978l419,978xm1785,947l1720,949l1677,955l1635,964l1595,977l1558,994l1523,1013l1490,1037l1459,1065l1431,1097l1405,1133l1401,1138l1396,1144l1392,1142l1392,1122l1391,1004l1391,992l1390,985l1386,981l1378,978l1365,978l1048,978l1033,978l1025,979l1020,985l1019,993l1019,1007l1019,2195l1019,2210l1020,2219l1025,2223l1033,2225l1048,2225l1377,2225l1391,2225l1400,2223l1404,2219l1406,2210l1406,2195l1406,1626l1407,1580l1409,1533l1415,1487l1425,1442l1435,1413l1447,1387l1462,1363l1480,1343l1501,1326l1525,1311l1552,1301l1581,1294l1614,1290l1647,1290l1679,1292l1708,1297l1735,1307l1758,1322l1778,1341l1795,1363l1809,1390l1821,1418l1828,1448l1833,1491l1838,1534l1839,1578l1840,1889l1840,2198l1840,2208l1842,2215l1845,2221l1852,2224l1862,2225l2207,2225l2217,2224l2224,2220l2227,2213l2228,2203l2227,1829l2226,1455l2223,1392l2216,1331l2203,1269l2186,1209l2169,1166l2148,1128l2125,1094l2099,1062l2069,1035l2035,1011l1998,992l1958,975l1914,963l1850,951l1785,947xm582,359l546,362l511,370l478,383l449,401l423,423l401,450l383,479l368,511l360,546l357,582l359,618l367,654l382,686l399,715l421,741l447,765l476,783l508,797l542,805l578,808l616,805l651,797l683,784l714,766l740,742l763,717l781,687l795,655l803,620l806,583l803,548l795,513,781,481,763,452,741,426,715,402,685,384,653,370l619,362l582,359xm163,l2451,l2457,2l2463,4l2498,15l2527,30l2553,49l2575,72l2592,99l2605,128l2613,160l2616,195l2616,2414l2616,2425l2612,2458l2602,2490l2587,2518l2568,2545l2546,2567l2520,2585l2491,2599l2458,2607l2425,2610l189,2610l160,2608l132,2602l106,2591l82,2577,59,2558,41,2540,27,2519,15,2498,7,2475,,2452,,158,7,133,17,109,30,85,47,64,67,45,88,29,111,17,136,7,163,xe" fillcolor="#007fab" stroked="f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D92B95" w:rsidP="009D3336" w14:paraId="1B11EE14" w14:textId="77777777">
            <w:pPr>
              <w:pStyle w:val="Header"/>
            </w:pPr>
          </w:p>
        </w:tc>
      </w:tr>
    </w:tbl>
    <w:p w:rsidR="00C43D65" w:rsidRPr="007F3012" w:rsidP="000B32D7" w14:paraId="536C1A32" w14:textId="70077BBA">
      <w:pPr>
        <w:rPr>
          <w:u w:val="single"/>
        </w:rPr>
      </w:pPr>
      <w:r>
        <w:t>Highly skilled and motivated .NET Developer with</w:t>
      </w:r>
      <w:r w:rsidRPr="0069506B" w:rsidR="0069506B">
        <w:t xml:space="preserve"> </w:t>
      </w:r>
      <w:r w:rsidR="00485CBA">
        <w:t>5</w:t>
      </w:r>
      <w:r>
        <w:t>.</w:t>
      </w:r>
      <w:r w:rsidR="00443790">
        <w:t>2</w:t>
      </w:r>
      <w:r w:rsidRPr="0069506B" w:rsidR="0069506B">
        <w:t xml:space="preserve"> years of experience in Application Development </w:t>
      </w:r>
      <w:r>
        <w:t xml:space="preserve">and </w:t>
      </w:r>
      <w:r w:rsidRPr="0069506B" w:rsidR="0069506B">
        <w:t>planning, documentation, and testing across the complete development life cycle of a product to ensure smooth product development. Adept at identifying bugs and prescribing solutions to increase the efficiency of a product. Aiming to leverage my skills to be a good resource for the organization and to enhance my skills in the process.</w:t>
      </w:r>
    </w:p>
    <w:p w:rsidR="005B1D68" w:rsidP="004937AE" w14:paraId="7535D264" w14:textId="77777777">
      <w:pPr>
        <w:pStyle w:val="Heading1"/>
      </w:pPr>
      <w:sdt>
        <w:sdtPr>
          <w:alias w:val="Experience:"/>
          <w:tag w:val="Experience:"/>
          <w:id w:val="-898354009"/>
          <w:placeholder>
            <w:docPart w:val="360B575B2F864F708A99CFEB85419A50"/>
          </w:placeholder>
          <w:showingPlcHdr/>
          <w:richText/>
          <w:temporary/>
          <w15:appearance w15:val="hidden"/>
        </w:sdtPr>
        <w:sdtContent>
          <w:r w:rsidRPr="00AD3FD8" w:rsidR="004937AE">
            <w:t>Experience</w:t>
          </w:r>
        </w:sdtContent>
      </w:sdt>
    </w:p>
    <w:p w:rsidR="00404BFD" w:rsidP="00D413F9" w14:paraId="437AA20D" w14:textId="4298C641">
      <w:pPr>
        <w:pStyle w:val="Heading3"/>
      </w:pPr>
      <w:r>
        <w:t>March 2024- Current</w:t>
      </w:r>
    </w:p>
    <w:p w:rsidR="004A6DC5" w:rsidP="00D413F9" w14:paraId="247473AB" w14:textId="2D89CD36">
      <w:pPr>
        <w:pStyle w:val="Heading3"/>
      </w:pPr>
      <w:r>
        <w:t>Associate/Cognizant</w:t>
      </w:r>
    </w:p>
    <w:p w:rsidR="007A768B" w:rsidP="007A768B" w14:paraId="7D6423AC" w14:textId="62BC40F8">
      <w:r>
        <w:t>W</w:t>
      </w:r>
      <w:r w:rsidR="00DA65C1">
        <w:t xml:space="preserve">orking </w:t>
      </w:r>
      <w:r w:rsidR="000F2F11">
        <w:t>in development of .Net Application using C#, .Net Core.</w:t>
      </w:r>
    </w:p>
    <w:p w:rsidR="000F2F11" w:rsidP="007A768B" w14:paraId="2B5D282B" w14:textId="5C7E1B30">
      <w:r>
        <w:t xml:space="preserve">Working with MS SQL </w:t>
      </w:r>
      <w:r w:rsidR="00892CFB">
        <w:t>sever for creating Functions/Stored Procedures.</w:t>
      </w:r>
    </w:p>
    <w:p w:rsidR="00892CFB" w:rsidP="007A768B" w14:paraId="48EB07DA" w14:textId="2C5CC336">
      <w:r>
        <w:t>Working with Postman/SoapUI for testing appli</w:t>
      </w:r>
      <w:r w:rsidR="0038627B">
        <w:t>cations.</w:t>
      </w:r>
    </w:p>
    <w:p w:rsidR="0038627B" w:rsidRPr="007A768B" w:rsidP="007A768B" w14:paraId="5843E518" w14:textId="6200ABC6">
      <w:r>
        <w:t>Create</w:t>
      </w:r>
      <w:r w:rsidR="004220CA">
        <w:t>d</w:t>
      </w:r>
      <w:r>
        <w:t xml:space="preserve"> </w:t>
      </w:r>
      <w:r>
        <w:t>WebAP</w:t>
      </w:r>
      <w:r w:rsidR="004220CA">
        <w:t>I</w:t>
      </w:r>
      <w:r>
        <w:t xml:space="preserve"> and MVC applications</w:t>
      </w:r>
      <w:r w:rsidR="004220CA">
        <w:t>.</w:t>
      </w:r>
    </w:p>
    <w:p w:rsidR="0023705D" w:rsidRPr="00D413F9" w:rsidP="00D413F9" w14:paraId="2CD54B8D" w14:textId="4751B408">
      <w:pPr>
        <w:pStyle w:val="Heading3"/>
      </w:pPr>
      <w:r>
        <w:t xml:space="preserve">May </w:t>
      </w:r>
      <w:r w:rsidR="0069506B">
        <w:t>2022-</w:t>
      </w:r>
      <w:r w:rsidR="00404BFD">
        <w:t xml:space="preserve"> March </w:t>
      </w:r>
      <w:r w:rsidR="00485CBA">
        <w:t>2024</w:t>
      </w:r>
    </w:p>
    <w:p w:rsidR="0023705D" w:rsidRPr="000B32D7" w:rsidP="000B32D7" w14:paraId="0DC03891" w14:textId="524A0363">
      <w:pPr>
        <w:pStyle w:val="Heading5"/>
      </w:pPr>
      <w:r>
        <w:t>Senior Software Developer</w:t>
      </w:r>
      <w:r w:rsidRPr="000B32D7" w:rsidR="0095272C">
        <w:t>/</w:t>
      </w:r>
      <w:r>
        <w:rPr>
          <w:rStyle w:val="Emphasis"/>
        </w:rPr>
        <w:t>Tata Consultancy services, Pune.</w:t>
      </w:r>
    </w:p>
    <w:p w:rsidR="0069506B" w:rsidP="0069506B" w14:paraId="155743B2" w14:textId="22887011">
      <w:r>
        <w:t>Worked with Humana client</w:t>
      </w:r>
      <w:r w:rsidR="00093F04">
        <w:t>(Health care domain)</w:t>
      </w:r>
      <w:r>
        <w:t>.</w:t>
      </w:r>
    </w:p>
    <w:p w:rsidR="0069506B" w:rsidRPr="0069506B" w:rsidP="0069506B" w14:paraId="4FCCD14A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Analyzed systems flow, data usage, and work processes, and investigated problem areas. Identified 20+problem areas.</w:t>
      </w:r>
    </w:p>
    <w:p w:rsidR="0069506B" w:rsidRPr="0069506B" w:rsidP="0069506B" w14:paraId="7F85E49D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Designed software solutions by analyzing system performance standards, increasing performance efficiency by 27%.</w:t>
      </w:r>
    </w:p>
    <w:p w:rsidR="0069506B" w:rsidRPr="0069506B" w:rsidP="0069506B" w14:paraId="4EA047FB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Involved in all stages of SDLC including Requirement analysis, Design and implementation, testing, and maintenance. Developed the application using .Net Core, Multi-Threading, Entity Framework.</w:t>
      </w:r>
    </w:p>
    <w:p w:rsidR="0069506B" w:rsidP="0069506B" w14:paraId="75F64637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Used agile methodology in developing the application, which included iterative application development, weekly sprints, stand up meetings and daily SCRUM meetings.</w:t>
      </w:r>
    </w:p>
    <w:p w:rsidR="00485CBA" w:rsidRPr="0069506B" w:rsidP="0069506B" w14:paraId="68882BF5" w14:textId="491CE9BC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>
        <w:rPr>
          <w:rFonts w:cstheme="minorHAnsi"/>
        </w:rPr>
        <w:t>Developed &gt;net application using .net 7</w:t>
      </w:r>
      <w:r w:rsidR="00021821">
        <w:rPr>
          <w:rFonts w:cstheme="minorHAnsi"/>
        </w:rPr>
        <w:t>, MVC and SQL.</w:t>
      </w:r>
    </w:p>
    <w:p w:rsidR="00D413F9" w:rsidRPr="00D413F9" w:rsidP="00D413F9" w14:paraId="2246CC13" w14:textId="728C6725"/>
    <w:p w:rsidR="00D413F9" w:rsidRPr="00D413F9" w:rsidP="00D413F9" w14:paraId="110FADA0" w14:textId="23FE5AC7">
      <w:pPr>
        <w:pStyle w:val="Heading3"/>
      </w:pPr>
      <w:r>
        <w:t>Jan 2019 to May 2022</w:t>
      </w:r>
    </w:p>
    <w:p w:rsidR="00594CBF" w:rsidRPr="000B32D7" w:rsidP="00594CBF" w14:paraId="218499DC" w14:textId="434C62A5">
      <w:pPr>
        <w:pStyle w:val="Heading5"/>
      </w:pPr>
      <w:r>
        <w:t>Systems engineer</w:t>
      </w:r>
      <w:r w:rsidRPr="000B32D7">
        <w:t>/</w:t>
      </w:r>
      <w:r>
        <w:rPr>
          <w:rStyle w:val="Emphasis"/>
        </w:rPr>
        <w:t>Infosys Limited, Trivand</w:t>
      </w:r>
      <w:r w:rsidR="000803D9">
        <w:rPr>
          <w:rStyle w:val="Emphasis"/>
        </w:rPr>
        <w:t>r</w:t>
      </w:r>
      <w:r>
        <w:rPr>
          <w:rStyle w:val="Emphasis"/>
        </w:rPr>
        <w:t>um.</w:t>
      </w:r>
    </w:p>
    <w:p w:rsidR="00CC75E4" w:rsidP="00CC75E4" w14:paraId="1044A187" w14:textId="65777D82">
      <w:r>
        <w:t xml:space="preserve">Worked with Anheuser </w:t>
      </w:r>
      <w:r w:rsidR="000803D9">
        <w:t>Busch</w:t>
      </w:r>
      <w:r>
        <w:t xml:space="preserve"> client.</w:t>
      </w:r>
    </w:p>
    <w:p w:rsidR="00CC75E4" w:rsidRPr="0069506B" w:rsidP="00CC75E4" w14:paraId="42C78D64" w14:textId="571BB0BA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Involved in all stages of SDLC including Requirement analysis, Design and implementation, testing, and maintenance. Developed the application using .Net Core, Multi-Threading, Entity Framework.</w:t>
      </w:r>
    </w:p>
    <w:p w:rsidR="00CC75E4" w:rsidP="00CC75E4" w14:paraId="7C880E31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Used agile methodology in developing the application, which included iterative application development, weekly sprints, stand up meetings and daily SCRUM meetings.</w:t>
      </w:r>
    </w:p>
    <w:p w:rsidR="00D72F1E" w:rsidRPr="0069506B" w:rsidP="00CC75E4" w14:paraId="2B9F77C7" w14:textId="373658B9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>
        <w:rPr>
          <w:rFonts w:cstheme="minorHAnsi"/>
        </w:rPr>
        <w:t>Worked as a software developer. Enhanced application using c#, MVC SQL.</w:t>
      </w:r>
    </w:p>
    <w:p w:rsidR="00D413F9" w:rsidRPr="00D413F9" w:rsidP="00D413F9" w14:paraId="770F5261" w14:textId="247E77E6"/>
    <w:p w:rsidR="00F439C9" w:rsidP="00F439C9" w14:paraId="21D83BB1" w14:textId="77777777">
      <w:pPr>
        <w:pStyle w:val="Heading1"/>
      </w:pPr>
      <w:sdt>
        <w:sdtPr>
          <w:alias w:val="Skills:"/>
          <w:tag w:val="Skills:"/>
          <w:id w:val="-1210261327"/>
          <w:placeholder>
            <w:docPart w:val="DB7735B7817D43219466E468611D8547"/>
          </w:placeholder>
          <w:showingPlcHdr/>
          <w:richText/>
          <w:temporary/>
          <w15:appearance w15:val="hidden"/>
        </w:sdtPr>
        <w:sdtContent>
          <w:r>
            <w:t>Skills</w:t>
          </w:r>
        </w:sdtContent>
      </w:sdt>
    </w:p>
    <w:p w:rsidR="00CC75E4" w:rsidP="00FF1889" w14:paraId="62689AD9" w14:textId="2647AE2A">
      <w:pPr>
        <w:rPr>
          <w:rFonts w:eastAsia="Times New Roman"/>
          <w:color w:val="007FAB" w:themeColor="accent1"/>
        </w:rPr>
      </w:pPr>
      <w:r>
        <w:t>C#</w:t>
      </w:r>
      <w:r w:rsidR="00594CBF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r>
        <w:t>.Net Core</w:t>
      </w:r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3720C4" w:rsidR="00A06309">
        <w:rPr>
          <w:color w:val="007FAB" w:themeColor="accent1"/>
        </w:rPr>
        <w:t xml:space="preserve"> </w:t>
      </w:r>
      <w:r>
        <w:t xml:space="preserve">Entity Framework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r>
        <w:t>SQL</w:t>
      </w:r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="00A06309">
        <w:rPr>
          <w:rFonts w:eastAsia="Times New Roman"/>
          <w:color w:val="007FAB" w:themeColor="accent1"/>
        </w:rPr>
        <w:t xml:space="preserve"> </w:t>
      </w:r>
      <w:sdt>
        <w:sdtPr>
          <w:id w:val="1498622694"/>
          <w:placeholder>
            <w:docPart w:val="07D25AB228CA4ED5B64B10D52FCA6B01"/>
          </w:placeholder>
          <w:showingPlcHdr/>
          <w:richText/>
          <w:temporary/>
          <w15:appearance w15:val="hidden"/>
        </w:sdtPr>
        <w:sdtContent>
          <w:r w:rsidRPr="001264FB" w:rsidR="00594CBF">
            <w:t>Conflict Management</w:t>
          </w:r>
        </w:sdtContent>
      </w:sdt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sdt>
        <w:sdtPr>
          <w:id w:val="-1204012312"/>
          <w:placeholder>
            <w:docPart w:val="EC70F72B69C14BC7922D2B22DAF210F1"/>
          </w:placeholder>
          <w:showingPlcHdr/>
          <w:richText/>
          <w:temporary/>
          <w15:appearance w15:val="hidden"/>
        </w:sdtPr>
        <w:sdtContent>
          <w:r w:rsidRPr="001264FB" w:rsidR="00594CBF">
            <w:t>Public Speaking</w:t>
          </w:r>
        </w:sdtContent>
      </w:sdt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r>
        <w:t xml:space="preserve">Team Player </w:t>
      </w:r>
      <w:r w:rsidRPr="003720C4">
        <w:rPr>
          <w:rFonts w:eastAsia="Times New Roman"/>
          <w:color w:val="007FAB" w:themeColor="accent1"/>
        </w:rPr>
        <w:t>•</w:t>
      </w:r>
      <w:r>
        <w:rPr>
          <w:rFonts w:eastAsia="Times New Roman"/>
          <w:color w:val="007FAB" w:themeColor="accent1"/>
        </w:rPr>
        <w:t xml:space="preserve"> </w:t>
      </w:r>
      <w:r w:rsidRPr="00CC75E4">
        <w:rPr>
          <w:rFonts w:eastAsia="Times New Roman"/>
          <w:color w:val="000000" w:themeColor="text1"/>
        </w:rPr>
        <w:t>Visul</w:t>
      </w:r>
      <w:r w:rsidRPr="00CC75E4">
        <w:rPr>
          <w:rFonts w:eastAsia="Times New Roman"/>
          <w:color w:val="000000" w:themeColor="text1"/>
        </w:rPr>
        <w:t xml:space="preserve"> Studio</w:t>
      </w:r>
    </w:p>
    <w:p w:rsidR="00CC75E4" w:rsidP="00FF1889" w14:paraId="26F15B66" w14:textId="4330BA16">
      <w:pPr>
        <w:rPr>
          <w:rFonts w:eastAsia="Times New Roman"/>
          <w:color w:val="007FAB" w:themeColor="accent1"/>
        </w:rPr>
      </w:pPr>
      <w:r w:rsidRPr="003720C4">
        <w:rPr>
          <w:rFonts w:eastAsia="Times New Roman"/>
          <w:color w:val="007FAB" w:themeColor="accent1"/>
        </w:rPr>
        <w:t>•</w:t>
      </w:r>
      <w:r>
        <w:rPr>
          <w:rFonts w:eastAsia="Times New Roman"/>
          <w:color w:val="007FAB" w:themeColor="accent1"/>
        </w:rPr>
        <w:t xml:space="preserve"> </w:t>
      </w:r>
      <w:r w:rsidRPr="00CC75E4">
        <w:rPr>
          <w:rFonts w:eastAsia="Times New Roman"/>
          <w:color w:val="000000" w:themeColor="text1"/>
        </w:rPr>
        <w:t>VSCode</w:t>
      </w:r>
      <w:r w:rsidRPr="00CC75E4">
        <w:rPr>
          <w:rFonts w:eastAsia="Times New Roman"/>
          <w:color w:val="000000" w:themeColor="text1"/>
        </w:rPr>
        <w:t xml:space="preserve"> </w:t>
      </w:r>
      <w:r w:rsidRPr="003720C4">
        <w:rPr>
          <w:rFonts w:eastAsia="Times New Roman"/>
          <w:color w:val="007FAB" w:themeColor="accent1"/>
        </w:rPr>
        <w:t>•</w:t>
      </w:r>
      <w:r>
        <w:rPr>
          <w:rFonts w:eastAsia="Times New Roman"/>
          <w:color w:val="007FAB" w:themeColor="accent1"/>
        </w:rPr>
        <w:t xml:space="preserve"> </w:t>
      </w:r>
      <w:r w:rsidRPr="00CC75E4">
        <w:rPr>
          <w:rFonts w:eastAsia="Times New Roman"/>
          <w:color w:val="000000" w:themeColor="text1"/>
        </w:rPr>
        <w:t>SOAPUI</w:t>
      </w:r>
      <w:r w:rsidR="001B068E">
        <w:rPr>
          <w:rFonts w:eastAsia="Times New Roman"/>
          <w:color w:val="000000" w:themeColor="text1"/>
        </w:rPr>
        <w:t xml:space="preserve"> </w:t>
      </w:r>
      <w:r w:rsidRPr="003720C4" w:rsidR="001B068E">
        <w:rPr>
          <w:rFonts w:eastAsia="Times New Roman"/>
          <w:color w:val="007FAB" w:themeColor="accent1"/>
        </w:rPr>
        <w:t>•</w:t>
      </w:r>
      <w:r w:rsidRPr="001B068E" w:rsidR="001B068E">
        <w:rPr>
          <w:rFonts w:eastAsia="Times New Roman"/>
          <w:color w:val="000000" w:themeColor="text1"/>
        </w:rPr>
        <w:t>PowerBI</w:t>
      </w:r>
      <w:r w:rsidRPr="001B068E" w:rsidR="001B068E">
        <w:rPr>
          <w:rFonts w:eastAsia="Times New Roman"/>
          <w:color w:val="000000" w:themeColor="text1"/>
        </w:rPr>
        <w:t xml:space="preserve"> Reports</w:t>
      </w:r>
    </w:p>
    <w:p w:rsidR="00CC75E4" w:rsidP="00FF1889" w14:paraId="30F3E490" w14:textId="77777777"/>
    <w:p w:rsidR="00A06309" w:rsidP="008D31BD" w14:paraId="076C1E00" w14:textId="77777777">
      <w:pPr>
        <w:pStyle w:val="Heading1"/>
      </w:pPr>
      <w:sdt>
        <w:sdtPr>
          <w:id w:val="-615754014"/>
          <w:placeholder>
            <w:docPart w:val="E85F234E49264B6BA437D1EA884C440F"/>
          </w:placeholder>
          <w:showingPlcHdr/>
          <w:richText/>
          <w:temporary/>
          <w15:appearance w15:val="hidden"/>
        </w:sdtPr>
        <w:sdtContent>
          <w:r w:rsidR="00594CBF">
            <w:t>Education</w:t>
          </w:r>
        </w:sdtContent>
      </w:sdt>
    </w:p>
    <w:p w:rsidR="0070237E" w:rsidP="0070237E" w14:paraId="59C7A876" w14:textId="27897927">
      <w:pPr>
        <w:pStyle w:val="Heading3"/>
      </w:pPr>
      <w:r>
        <w:t xml:space="preserve">May </w:t>
      </w:r>
      <w:r w:rsidR="00021821">
        <w:t>2018</w:t>
      </w:r>
    </w:p>
    <w:p w:rsidR="00594CBF" w:rsidP="00594CBF" w14:paraId="5B969520" w14:textId="5DA0289F">
      <w:pPr>
        <w:pStyle w:val="Heading5"/>
      </w:pPr>
      <w:r>
        <w:t xml:space="preserve">bachelors </w:t>
      </w:r>
      <w:r w:rsidR="009251A1">
        <w:t>OF</w:t>
      </w:r>
      <w:r>
        <w:t xml:space="preserve"> engineering /Oriental college of technology, bhopal (M.p)</w:t>
      </w:r>
    </w:p>
    <w:p w:rsidR="00144D39" w:rsidP="00144D39" w14:paraId="70CB54CE" w14:textId="666A37EE">
      <w:r>
        <w:t xml:space="preserve">Electronics and Communication Engineering. </w:t>
      </w:r>
    </w:p>
    <w:p w:rsidR="00144D39" w:rsidRPr="00144D39" w:rsidP="00144D39" w14:paraId="13F08333" w14:textId="6A468CAE">
      <w:r>
        <w:t>GPA- 7.1</w:t>
      </w:r>
    </w:p>
    <w:p w:rsidR="00434074" w:rsidP="00434074" w14:paraId="3AE3D9CC" w14:textId="77777777">
      <w:pPr>
        <w:pStyle w:val="Heading1"/>
      </w:pPr>
      <w:sdt>
        <w:sdtPr>
          <w:alias w:val="Activities:"/>
          <w:tag w:val="Activities:"/>
          <w:id w:val="1035625348"/>
          <w:placeholder>
            <w:docPart w:val="45B44B1F1E7E420D8B1A4828FA46A397"/>
          </w:placeholder>
          <w:showingPlcHdr/>
          <w:richText/>
          <w:temporary/>
          <w15:appearance w15:val="hidden"/>
        </w:sdtPr>
        <w:sdtContent>
          <w:r w:rsidRPr="00434074">
            <w:t>Activities</w:t>
          </w:r>
        </w:sdtContent>
      </w:sdt>
    </w:p>
    <w:p w:rsidR="00A06309" w:rsidP="00FF1889" w14:paraId="52273389" w14:textId="7A75694F">
      <w:r w:rsidRPr="001264FB">
        <w:rPr>
          <w:rFonts w:eastAsia="Times New Roman"/>
          <w:color w:val="000000" w:themeColor="text1"/>
        </w:rPr>
        <w:t xml:space="preserve"> </w:t>
      </w:r>
      <w:sdt>
        <w:sdtPr>
          <w:id w:val="-1839840607"/>
          <w:placeholder>
            <w:docPart w:val="960FEFBEF5294FB3B34E637FD7BA4642"/>
          </w:placeholder>
          <w:showingPlcHdr/>
          <w:richText/>
          <w:temporary/>
          <w15:appearance w15:val="hidden"/>
        </w:sdtPr>
        <w:sdtContent>
          <w:r w:rsidR="00594CBF">
            <w:t>Environmental conservation</w:t>
          </w:r>
        </w:sdtContent>
      </w:sdt>
      <w:r w:rsidR="000B32D7">
        <w:t xml:space="preserve"> </w:t>
      </w:r>
      <w:r w:rsidRPr="003720C4">
        <w:rPr>
          <w:rFonts w:eastAsia="Times New Roman"/>
          <w:color w:val="007FAB" w:themeColor="accent1"/>
        </w:rPr>
        <w:t>•</w:t>
      </w:r>
      <w:r w:rsidRPr="003720C4">
        <w:rPr>
          <w:color w:val="007FAB" w:themeColor="accent1"/>
        </w:rPr>
        <w:t xml:space="preserve"> </w:t>
      </w:r>
      <w:sdt>
        <w:sdtPr>
          <w:id w:val="-1089161786"/>
          <w:placeholder>
            <w:docPart w:val="74669AE4E1B84BF9877140EC602CAE50"/>
          </w:placeholder>
          <w:showingPlcHdr/>
          <w:richText/>
          <w:temporary/>
          <w15:appearance w15:val="hidden"/>
        </w:sdtPr>
        <w:sdtContent>
          <w:r w:rsidR="00594CBF">
            <w:t>Art</w:t>
          </w:r>
        </w:sdtContent>
      </w:sdt>
      <w:r w:rsidR="000B32D7">
        <w:t xml:space="preserve"> </w:t>
      </w:r>
      <w:r w:rsidRPr="003720C4">
        <w:rPr>
          <w:rFonts w:eastAsia="Times New Roman"/>
          <w:color w:val="007FAB" w:themeColor="accent1"/>
        </w:rPr>
        <w:t>•</w:t>
      </w:r>
      <w:r w:rsidRPr="001264FB">
        <w:rPr>
          <w:rFonts w:eastAsia="Times New Roman"/>
          <w:color w:val="000000" w:themeColor="text1"/>
        </w:rPr>
        <w:t xml:space="preserve"> </w:t>
      </w:r>
      <w:r w:rsidR="00144D39">
        <w:t>Gym</w:t>
      </w:r>
      <w:r w:rsidR="000B32D7">
        <w:t xml:space="preserve"> </w:t>
      </w:r>
      <w:r w:rsidRPr="003720C4">
        <w:rPr>
          <w:rFonts w:eastAsia="Times New Roman"/>
          <w:color w:val="007FAB" w:themeColor="accent1"/>
        </w:rPr>
        <w:t>•</w:t>
      </w:r>
      <w:r w:rsidRPr="001264FB">
        <w:rPr>
          <w:rFonts w:eastAsia="Times New Roman"/>
          <w:color w:val="000000" w:themeColor="text1"/>
        </w:rPr>
        <w:t xml:space="preserve"> </w:t>
      </w:r>
      <w:sdt>
        <w:sdtPr>
          <w:id w:val="1752082734"/>
          <w:placeholder>
            <w:docPart w:val="3CB9EBDA26B74F02A7A82CEEF78C2F22"/>
          </w:placeholder>
          <w:showingPlcHdr/>
          <w:richText/>
          <w:temporary/>
          <w15:appearance w15:val="hidden"/>
        </w:sdtPr>
        <w:sdtContent>
          <w:r w:rsidR="00594CBF">
            <w:t>Travel</w:t>
          </w:r>
        </w:sdtContent>
      </w:sdt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9"/>
          </v:shape>
        </w:pict>
      </w:r>
    </w:p>
    <w:sectPr w:rsidSect="005145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68AB6F9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9C9" w14:paraId="223FB6E5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48A2528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47C5B47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3A23761F" w14:textId="77777777">
    <w:pPr>
      <w:pStyle w:val="Header"/>
    </w:pPr>
    <w:r>
      <w:t>[REDACTED]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24DA36C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55AE41E4"/>
    <w:multiLevelType w:val="hybridMultilevel"/>
    <w:tmpl w:val="08C24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6B"/>
    <w:rsid w:val="00012B5D"/>
    <w:rsid w:val="00021821"/>
    <w:rsid w:val="00025E77"/>
    <w:rsid w:val="00027312"/>
    <w:rsid w:val="00061AE7"/>
    <w:rsid w:val="000645F2"/>
    <w:rsid w:val="00067AE4"/>
    <w:rsid w:val="000803D9"/>
    <w:rsid w:val="00082F03"/>
    <w:rsid w:val="000835A0"/>
    <w:rsid w:val="000934A2"/>
    <w:rsid w:val="00093F04"/>
    <w:rsid w:val="000B32D7"/>
    <w:rsid w:val="000F2F11"/>
    <w:rsid w:val="001264FB"/>
    <w:rsid w:val="00144D39"/>
    <w:rsid w:val="00144D98"/>
    <w:rsid w:val="001B068E"/>
    <w:rsid w:val="001B0955"/>
    <w:rsid w:val="001D43A3"/>
    <w:rsid w:val="00227784"/>
    <w:rsid w:val="0023705D"/>
    <w:rsid w:val="00250A31"/>
    <w:rsid w:val="00251C13"/>
    <w:rsid w:val="002922D0"/>
    <w:rsid w:val="002D5C6A"/>
    <w:rsid w:val="00340B03"/>
    <w:rsid w:val="003720C4"/>
    <w:rsid w:val="00376780"/>
    <w:rsid w:val="00380AE7"/>
    <w:rsid w:val="0038627B"/>
    <w:rsid w:val="00395B60"/>
    <w:rsid w:val="003A6943"/>
    <w:rsid w:val="00404BFD"/>
    <w:rsid w:val="00410BA2"/>
    <w:rsid w:val="004220CA"/>
    <w:rsid w:val="00434074"/>
    <w:rsid w:val="00443790"/>
    <w:rsid w:val="0046391B"/>
    <w:rsid w:val="00463C3B"/>
    <w:rsid w:val="00485CBA"/>
    <w:rsid w:val="004937AE"/>
    <w:rsid w:val="004A6DC5"/>
    <w:rsid w:val="004E2970"/>
    <w:rsid w:val="005026DD"/>
    <w:rsid w:val="00513EFC"/>
    <w:rsid w:val="00514511"/>
    <w:rsid w:val="00520819"/>
    <w:rsid w:val="0052113B"/>
    <w:rsid w:val="005311CA"/>
    <w:rsid w:val="00564951"/>
    <w:rsid w:val="00573BF9"/>
    <w:rsid w:val="00594CBF"/>
    <w:rsid w:val="005A1DA6"/>
    <w:rsid w:val="005A4A49"/>
    <w:rsid w:val="005B13C9"/>
    <w:rsid w:val="005B1D68"/>
    <w:rsid w:val="005C3C5C"/>
    <w:rsid w:val="005C71B0"/>
    <w:rsid w:val="00611B37"/>
    <w:rsid w:val="006252B4"/>
    <w:rsid w:val="00646BA2"/>
    <w:rsid w:val="00675EA0"/>
    <w:rsid w:val="0069506B"/>
    <w:rsid w:val="006C08A0"/>
    <w:rsid w:val="006C47D8"/>
    <w:rsid w:val="006D2D08"/>
    <w:rsid w:val="006E411D"/>
    <w:rsid w:val="006F26A2"/>
    <w:rsid w:val="0070237E"/>
    <w:rsid w:val="0070751D"/>
    <w:rsid w:val="00707AFD"/>
    <w:rsid w:val="00725803"/>
    <w:rsid w:val="00725CB5"/>
    <w:rsid w:val="007307A3"/>
    <w:rsid w:val="00752315"/>
    <w:rsid w:val="00753483"/>
    <w:rsid w:val="0078622E"/>
    <w:rsid w:val="007A768B"/>
    <w:rsid w:val="007C211F"/>
    <w:rsid w:val="007C26CB"/>
    <w:rsid w:val="007F3012"/>
    <w:rsid w:val="00857E6B"/>
    <w:rsid w:val="00892CFB"/>
    <w:rsid w:val="008968C4"/>
    <w:rsid w:val="008D31BD"/>
    <w:rsid w:val="008D7C1C"/>
    <w:rsid w:val="0092291B"/>
    <w:rsid w:val="009251A1"/>
    <w:rsid w:val="00932D92"/>
    <w:rsid w:val="0094328C"/>
    <w:rsid w:val="0095272C"/>
    <w:rsid w:val="00972024"/>
    <w:rsid w:val="009D0878"/>
    <w:rsid w:val="009D3336"/>
    <w:rsid w:val="009F04D2"/>
    <w:rsid w:val="009F2BA7"/>
    <w:rsid w:val="009F6DA0"/>
    <w:rsid w:val="00A01182"/>
    <w:rsid w:val="00A06309"/>
    <w:rsid w:val="00AD13CB"/>
    <w:rsid w:val="00AD3FD8"/>
    <w:rsid w:val="00B04D2E"/>
    <w:rsid w:val="00B370A8"/>
    <w:rsid w:val="00B67F63"/>
    <w:rsid w:val="00BC7376"/>
    <w:rsid w:val="00BD669A"/>
    <w:rsid w:val="00C13F2B"/>
    <w:rsid w:val="00C43D65"/>
    <w:rsid w:val="00C84833"/>
    <w:rsid w:val="00C9044F"/>
    <w:rsid w:val="00CC75E4"/>
    <w:rsid w:val="00CE3F70"/>
    <w:rsid w:val="00D2420D"/>
    <w:rsid w:val="00D30382"/>
    <w:rsid w:val="00D413F9"/>
    <w:rsid w:val="00D44E50"/>
    <w:rsid w:val="00D72F1E"/>
    <w:rsid w:val="00D90060"/>
    <w:rsid w:val="00D92B95"/>
    <w:rsid w:val="00DA65C1"/>
    <w:rsid w:val="00DC6B2F"/>
    <w:rsid w:val="00E03F71"/>
    <w:rsid w:val="00E154B5"/>
    <w:rsid w:val="00E232F0"/>
    <w:rsid w:val="00E52791"/>
    <w:rsid w:val="00E542A6"/>
    <w:rsid w:val="00E83195"/>
    <w:rsid w:val="00F00A4F"/>
    <w:rsid w:val="00F33CD8"/>
    <w:rsid w:val="00F439C9"/>
    <w:rsid w:val="00FD1DE2"/>
    <w:rsid w:val="00FF188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06B"/>
  </w:style>
  <w:style w:type="paragraph" w:styleId="Heading1">
    <w:name w:val="heading 1"/>
    <w:basedOn w:val="Normal"/>
    <w:next w:val="Normal"/>
    <w:link w:val="Heading1Char"/>
    <w:uiPriority w:val="9"/>
    <w:qFormat/>
    <w:rsid w:val="0069506B"/>
    <w:pPr>
      <w:pBdr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pBdr>
      <w:shd w:val="clear" w:color="auto" w:fill="007FAB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6B"/>
    <w:pPr>
      <w:pBdr>
        <w:top w:val="single" w:sz="24" w:space="0" w:color="BBEDFF" w:themeColor="accent1" w:themeTint="33"/>
        <w:left w:val="single" w:sz="24" w:space="0" w:color="BBEDFF" w:themeColor="accent1" w:themeTint="33"/>
        <w:bottom w:val="single" w:sz="24" w:space="0" w:color="BBEDFF" w:themeColor="accent1" w:themeTint="33"/>
        <w:right w:val="single" w:sz="24" w:space="0" w:color="BBEDFF" w:themeColor="accent1" w:themeTint="33"/>
      </w:pBdr>
      <w:shd w:val="clear" w:color="auto" w:fill="BBEDF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06B"/>
    <w:pPr>
      <w:pBdr>
        <w:top w:val="single" w:sz="6" w:space="2" w:color="007FAB" w:themeColor="accent1"/>
      </w:pBdr>
      <w:spacing w:before="300" w:after="0"/>
      <w:outlineLvl w:val="2"/>
    </w:pPr>
    <w:rPr>
      <w:caps/>
      <w:color w:val="003F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6B"/>
    <w:pPr>
      <w:pBdr>
        <w:top w:val="dotted" w:sz="6" w:space="2" w:color="007FAB" w:themeColor="accent1"/>
      </w:pBdr>
      <w:spacing w:before="200" w:after="0"/>
      <w:outlineLvl w:val="3"/>
    </w:pPr>
    <w:rPr>
      <w:caps/>
      <w:color w:val="005E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506B"/>
    <w:pPr>
      <w:pBdr>
        <w:bottom w:val="single" w:sz="6" w:space="1" w:color="007FAB" w:themeColor="accent1"/>
      </w:pBdr>
      <w:spacing w:before="200" w:after="0"/>
      <w:outlineLvl w:val="4"/>
    </w:pPr>
    <w:rPr>
      <w:caps/>
      <w:color w:val="005E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6B"/>
    <w:pPr>
      <w:pBdr>
        <w:bottom w:val="dotted" w:sz="6" w:space="1" w:color="007FAB" w:themeColor="accent1"/>
      </w:pBdr>
      <w:spacing w:before="200" w:after="0"/>
      <w:outlineLvl w:val="5"/>
    </w:pPr>
    <w:rPr>
      <w:caps/>
      <w:color w:val="005E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6B"/>
    <w:pPr>
      <w:spacing w:before="200" w:after="0"/>
      <w:outlineLvl w:val="6"/>
    </w:pPr>
    <w:rPr>
      <w:caps/>
      <w:color w:val="005E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D2E"/>
  </w:style>
  <w:style w:type="paragraph" w:styleId="Footer">
    <w:name w:val="footer"/>
    <w:basedOn w:val="Normal"/>
    <w:link w:val="FooterChar"/>
    <w:uiPriority w:val="99"/>
    <w:semiHidden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D2E"/>
  </w:style>
  <w:style w:type="character" w:customStyle="1" w:styleId="Heading1Char">
    <w:name w:val="Heading 1 Char"/>
    <w:basedOn w:val="DefaultParagraphFont"/>
    <w:link w:val="Heading1"/>
    <w:uiPriority w:val="9"/>
    <w:rsid w:val="0069506B"/>
    <w:rPr>
      <w:caps/>
      <w:color w:val="FFFFFF" w:themeColor="background1"/>
      <w:spacing w:val="15"/>
      <w:sz w:val="22"/>
      <w:szCs w:val="22"/>
      <w:shd w:val="clear" w:color="auto" w:fill="007FAB" w:themeFill="accent1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6B"/>
    <w:rPr>
      <w:caps/>
      <w:spacing w:val="15"/>
      <w:shd w:val="clear" w:color="auto" w:fill="BBED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9506B"/>
    <w:rPr>
      <w:caps/>
      <w:color w:val="003F55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9506B"/>
    <w:pPr>
      <w:spacing w:before="0" w:after="0"/>
    </w:pPr>
    <w:rPr>
      <w:rFonts w:asciiTheme="majorHAnsi" w:eastAsiaTheme="majorEastAsia" w:hAnsiTheme="majorHAnsi" w:cstheme="majorBidi"/>
      <w:caps/>
      <w:color w:val="007FAB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506B"/>
    <w:rPr>
      <w:rFonts w:asciiTheme="majorHAnsi" w:eastAsiaTheme="majorEastAsia" w:hAnsiTheme="majorHAnsi" w:cstheme="majorBidi"/>
      <w:caps/>
      <w:color w:val="007FAB" w:themeColor="accent1"/>
      <w:spacing w:val="10"/>
      <w:sz w:val="52"/>
      <w:szCs w:val="52"/>
    </w:rPr>
  </w:style>
  <w:style w:type="paragraph" w:customStyle="1" w:styleId="ContactInfo">
    <w:name w:val="Contact Info"/>
    <w:basedOn w:val="Normal"/>
    <w:uiPriority w:val="99"/>
    <w:rsid w:val="000B32D7"/>
    <w:pPr>
      <w:spacing w:before="40" w:after="0"/>
      <w:contextualSpacing/>
      <w:jc w:val="right"/>
    </w:pPr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6B"/>
    <w:rPr>
      <w:caps/>
      <w:color w:val="005E80" w:themeColor="accent1" w:themeShade="BF"/>
      <w:spacing w:val="1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character" w:styleId="Emphasis">
    <w:name w:val="Emphasis"/>
    <w:uiPriority w:val="20"/>
    <w:qFormat/>
    <w:rsid w:val="0069506B"/>
    <w:rPr>
      <w:caps/>
      <w:color w:val="003F55" w:themeColor="accent1" w:themeShade="7F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506B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50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9506B"/>
    <w:rPr>
      <w:caps/>
      <w:color w:val="595959" w:themeColor="text1" w:themeTint="A6"/>
      <w:spacing w:val="10"/>
      <w:sz w:val="21"/>
      <w:szCs w:val="21"/>
    </w:rPr>
  </w:style>
  <w:style w:type="character" w:styleId="BookTitle">
    <w:name w:val="Book Title"/>
    <w:uiPriority w:val="33"/>
    <w:qFormat/>
    <w:rsid w:val="0069506B"/>
    <w:rPr>
      <w:b/>
      <w:bCs/>
      <w:i/>
      <w:iCs/>
      <w:spacing w:val="0"/>
    </w:rPr>
  </w:style>
  <w:style w:type="character" w:styleId="IntenseReference">
    <w:name w:val="Intense Reference"/>
    <w:uiPriority w:val="32"/>
    <w:qFormat/>
    <w:rsid w:val="0069506B"/>
    <w:rPr>
      <w:b/>
      <w:bCs/>
      <w:i/>
      <w:iCs/>
      <w:caps/>
      <w:color w:val="007FAB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6B"/>
    <w:pPr>
      <w:spacing w:before="240" w:after="240" w:line="240" w:lineRule="auto"/>
      <w:ind w:left="1080" w:right="1080"/>
      <w:jc w:val="center"/>
    </w:pPr>
    <w:rPr>
      <w:color w:val="007FAB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6B"/>
    <w:rPr>
      <w:color w:val="007FAB" w:themeColor="accen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9506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506B"/>
    <w:rPr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506B"/>
    <w:rPr>
      <w:b/>
      <w:bCs/>
      <w:color w:val="005E80" w:themeColor="accent1" w:themeShade="BF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i/>
      <w:iCs/>
      <w:color w:val="007FAB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012B5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9506B"/>
    <w:rPr>
      <w:caps/>
      <w:color w:val="005E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6B"/>
    <w:rPr>
      <w:caps/>
      <w:color w:val="005E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6B"/>
    <w:rPr>
      <w:caps/>
      <w:color w:val="005E80" w:themeColor="accent1" w:themeShade="BF"/>
      <w:spacing w:val="10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uiPriority w:val="21"/>
    <w:qFormat/>
    <w:rsid w:val="0069506B"/>
    <w:rPr>
      <w:b/>
      <w:bCs/>
      <w:caps/>
      <w:color w:val="003F55" w:themeColor="accent1" w:themeShade="7F"/>
      <w:spacing w:val="10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9506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uiPriority w:val="22"/>
    <w:qFormat/>
    <w:rsid w:val="0069506B"/>
    <w:rPr>
      <w:b/>
      <w:bCs/>
    </w:rPr>
  </w:style>
  <w:style w:type="character" w:styleId="SubtleEmphasis">
    <w:name w:val="Subtle Emphasis"/>
    <w:uiPriority w:val="19"/>
    <w:qFormat/>
    <w:rsid w:val="0069506B"/>
    <w:rPr>
      <w:i/>
      <w:iCs/>
      <w:color w:val="003F55" w:themeColor="accent1" w:themeShade="7F"/>
    </w:rPr>
  </w:style>
  <w:style w:type="character" w:styleId="SubtleReference">
    <w:name w:val="Subtle Reference"/>
    <w:uiPriority w:val="31"/>
    <w:qFormat/>
    <w:rsid w:val="0069506B"/>
    <w:rPr>
      <w:b/>
      <w:bCs/>
      <w:color w:val="007FAB" w:themeColor="accent1"/>
    </w:rPr>
  </w:style>
  <w:style w:type="table" w:styleId="Table3Deffects1">
    <w:name w:val="Table 3D effects 1"/>
    <w:basedOn w:val="TableNormal"/>
    <w:uiPriority w:val="99"/>
    <w:semiHidden/>
    <w:unhideWhenUsed/>
    <w:rsid w:val="006C47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99"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glossaryDocument" Target="glossary/document.xml"/><Relationship Id="rId17" Type="http://schemas.openxmlformats.org/officeDocument/2006/relationships/theme" Target="theme/theme1.xml"/><Relationship Id="rId18" Type="http://schemas.openxmlformats.org/officeDocument/2006/relationships/numbering" Target="numbering.xml"/><Relationship Id="rId19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customXml" Target="../customXml/item2.xml"/><Relationship Id="rId6" Type="http://schemas.openxmlformats.org/officeDocument/2006/relationships/customXml" Target="../customXml/item3.xml"/><Relationship Id="rId7" Type="http://schemas.openxmlformats.org/officeDocument/2006/relationships/customXml" Target="../customXml/item4.xml"/><Relationship Id="rId8" Type="http://schemas.openxmlformats.org/officeDocument/2006/relationships/customXml" Target="../customXml/item5.xml"/><Relationship Id="rId9" Type="http://schemas.openxmlformats.org/officeDocument/2006/relationships/image" Target="https://rdxfootmark.naukri.com/v2/track/openCv?trackingInfo=cd0842f7daae12e986161b9a761b0b95134f4b0419514c4847440321091b5b58160c140a15465b4f1543124a4b485d4637071f1b5b581b5b150b141051540d004a41084704454559545b074b125a420612105e090d034b10081105035d4a0e560c0a4257587a4553524f0b544913001505035d4a07560329465c4a5653380c4f03434b160f190a13425c5c1b4d58505045111b535f5c0c544d150a14001353156&amp;docType=docx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RS6891\AppData\Roaming\Microsoft\Templates\Human%20resources%20resume.dotx" TargetMode="External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360B575B2F864F708A99CFEB85419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C3E9C-C5A6-41BA-B01C-40A5032A4633}"/>
      </w:docPartPr>
      <w:docPartBody>
        <w:p w:rsidR="00520819">
          <w:pPr>
            <w:pStyle w:val="360B575B2F864F708A99CFEB85419A50"/>
          </w:pPr>
          <w:r w:rsidRPr="00AD3FD8">
            <w:t>Experience</w:t>
          </w:r>
        </w:p>
      </w:docPartBody>
    </w:docPart>
    <w:docPart>
      <w:docPartPr>
        <w:name w:val="DB7735B7817D43219466E468611D8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2010B-8A9F-4CA0-A922-384E615BB74F}"/>
      </w:docPartPr>
      <w:docPartBody>
        <w:p w:rsidR="00520819">
          <w:pPr>
            <w:pStyle w:val="DB7735B7817D43219466E468611D8547"/>
          </w:pPr>
          <w:r>
            <w:t>Skills</w:t>
          </w:r>
        </w:p>
      </w:docPartBody>
    </w:docPart>
    <w:docPart>
      <w:docPartPr>
        <w:name w:val="07D25AB228CA4ED5B64B10D52FCA6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98AD-9268-41D4-9ABF-2065F4E44C78}"/>
      </w:docPartPr>
      <w:docPartBody>
        <w:p w:rsidR="00520819">
          <w:pPr>
            <w:pStyle w:val="07D25AB228CA4ED5B64B10D52FCA6B01"/>
          </w:pPr>
          <w:r w:rsidRPr="001264FB">
            <w:t>Conflict Management</w:t>
          </w:r>
        </w:p>
      </w:docPartBody>
    </w:docPart>
    <w:docPart>
      <w:docPartPr>
        <w:name w:val="EC70F72B69C14BC7922D2B22DAF21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3244F-C3C0-4481-B3BF-D00245B9AC5D}"/>
      </w:docPartPr>
      <w:docPartBody>
        <w:p w:rsidR="00520819">
          <w:pPr>
            <w:pStyle w:val="EC70F72B69C14BC7922D2B22DAF210F1"/>
          </w:pPr>
          <w:r w:rsidRPr="001264FB">
            <w:t>Public Speaking</w:t>
          </w:r>
        </w:p>
      </w:docPartBody>
    </w:docPart>
    <w:docPart>
      <w:docPartPr>
        <w:name w:val="E85F234E49264B6BA437D1EA884C4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5D975-633C-4AF1-A4CB-343FA065D549}"/>
      </w:docPartPr>
      <w:docPartBody>
        <w:p w:rsidR="00520819">
          <w:pPr>
            <w:pStyle w:val="E85F234E49264B6BA437D1EA884C440F"/>
          </w:pPr>
          <w:r>
            <w:t>Education</w:t>
          </w:r>
        </w:p>
      </w:docPartBody>
    </w:docPart>
    <w:docPart>
      <w:docPartPr>
        <w:name w:val="45B44B1F1E7E420D8B1A4828FA46A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6A5C-50DC-4406-9A77-A96D351D8ECE}"/>
      </w:docPartPr>
      <w:docPartBody>
        <w:p w:rsidR="00520819">
          <w:pPr>
            <w:pStyle w:val="45B44B1F1E7E420D8B1A4828FA46A397"/>
          </w:pPr>
          <w:r w:rsidRPr="00434074">
            <w:t>Activities</w:t>
          </w:r>
        </w:p>
      </w:docPartBody>
    </w:docPart>
    <w:docPart>
      <w:docPartPr>
        <w:name w:val="960FEFBEF5294FB3B34E637FD7BA4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F32C4-1885-4AA6-B77F-EAE683D60760}"/>
      </w:docPartPr>
      <w:docPartBody>
        <w:p w:rsidR="00520819">
          <w:pPr>
            <w:pStyle w:val="960FEFBEF5294FB3B34E637FD7BA4642"/>
          </w:pPr>
          <w:r>
            <w:t>Environmental conservation</w:t>
          </w:r>
        </w:p>
      </w:docPartBody>
    </w:docPart>
    <w:docPart>
      <w:docPartPr>
        <w:name w:val="74669AE4E1B84BF9877140EC602CA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6A608-EAF1-4F95-B516-907FB97FB225}"/>
      </w:docPartPr>
      <w:docPartBody>
        <w:p w:rsidR="00520819">
          <w:pPr>
            <w:pStyle w:val="74669AE4E1B84BF9877140EC602CAE50"/>
          </w:pPr>
          <w:r>
            <w:t>Art</w:t>
          </w:r>
        </w:p>
      </w:docPartBody>
    </w:docPart>
    <w:docPart>
      <w:docPartPr>
        <w:name w:val="3CB9EBDA26B74F02A7A82CEEF78C2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A008E-2063-4CBD-B804-62E1CC7F5903}"/>
      </w:docPartPr>
      <w:docPartBody>
        <w:p w:rsidR="00520819">
          <w:pPr>
            <w:pStyle w:val="3CB9EBDA26B74F02A7A82CEEF78C2F22"/>
          </w:pPr>
          <w:r>
            <w:t>Travel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19"/>
    <w:rsid w:val="00520819"/>
    <w:rsid w:val="005C3C5C"/>
    <w:rsid w:val="008C0B4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467886" w:themeColor="hyperlink"/>
      <w:u w:val="single"/>
    </w:rPr>
  </w:style>
  <w:style w:type="paragraph" w:customStyle="1" w:styleId="360B575B2F864F708A99CFEB85419A50">
    <w:name w:val="360B575B2F864F708A99CFEB85419A50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DB7735B7817D43219466E468611D8547">
    <w:name w:val="DB7735B7817D43219466E468611D8547"/>
  </w:style>
  <w:style w:type="paragraph" w:customStyle="1" w:styleId="07D25AB228CA4ED5B64B10D52FCA6B01">
    <w:name w:val="07D25AB228CA4ED5B64B10D52FCA6B01"/>
  </w:style>
  <w:style w:type="paragraph" w:customStyle="1" w:styleId="EC70F72B69C14BC7922D2B22DAF210F1">
    <w:name w:val="EC70F72B69C14BC7922D2B22DAF210F1"/>
  </w:style>
  <w:style w:type="paragraph" w:customStyle="1" w:styleId="E85F234E49264B6BA437D1EA884C440F">
    <w:name w:val="E85F234E49264B6BA437D1EA884C440F"/>
  </w:style>
  <w:style w:type="paragraph" w:customStyle="1" w:styleId="45B44B1F1E7E420D8B1A4828FA46A397">
    <w:name w:val="45B44B1F1E7E420D8B1A4828FA46A397"/>
  </w:style>
  <w:style w:type="paragraph" w:customStyle="1" w:styleId="960FEFBEF5294FB3B34E637FD7BA4642">
    <w:name w:val="960FEFBEF5294FB3B34E637FD7BA4642"/>
  </w:style>
  <w:style w:type="paragraph" w:customStyle="1" w:styleId="74669AE4E1B84BF9877140EC602CAE50">
    <w:name w:val="74669AE4E1B84BF9877140EC602CAE50"/>
  </w:style>
  <w:style w:type="paragraph" w:customStyle="1" w:styleId="3CB9EBDA26B74F02A7A82CEEF78C2F22">
    <w:name w:val="3CB9EBDA26B74F02A7A82CEEF78C2F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E5732D-675C-4563-90FA-A51DC1619D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3AC855-ABB7-4F6B-85A3-963BBBF4F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E20A1D-9C02-42E2-B6FA-2D2BF2E7AA8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C58757B-2BE8-4D41-BB30-872E62D736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 resources resume</Template>
  <TotalTime>0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2023-04-24T10:38:00Z</dcterms:created>
  <dcterms:modified xsi:type="dcterms:W3CDTF">2024-07-02T09:20:00Z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e2b6c078-73cb-4371-8a5b-e9fc18accbf8_ActionId">
    <vt:lpwstr>8840b9ee-77ef-45ef-94ca-f96af099b447</vt:lpwstr>
  </property>
  <property fmtid="{D5CDD505-2E9C-101B-9397-08002B2CF9AE}" pid="4" name="MSIP_Label_e2b6c078-73cb-4371-8a5b-e9fc18accbf8_ContentBits">
    <vt:lpwstr>0</vt:lpwstr>
  </property>
  <property fmtid="{D5CDD505-2E9C-101B-9397-08002B2CF9AE}" pid="5" name="MSIP_Label_e2b6c078-73cb-4371-8a5b-e9fc18accbf8_Enabled">
    <vt:lpwstr>true</vt:lpwstr>
  </property>
  <property fmtid="{D5CDD505-2E9C-101B-9397-08002B2CF9AE}" pid="6" name="MSIP_Label_e2b6c078-73cb-4371-8a5b-e9fc18accbf8_Method">
    <vt:lpwstr>Standard</vt:lpwstr>
  </property>
  <property fmtid="{D5CDD505-2E9C-101B-9397-08002B2CF9AE}" pid="7" name="MSIP_Label_e2b6c078-73cb-4371-8a5b-e9fc18accbf8_Name">
    <vt:lpwstr>INTERNAL</vt:lpwstr>
  </property>
  <property fmtid="{D5CDD505-2E9C-101B-9397-08002B2CF9AE}" pid="8" name="MSIP_Label_e2b6c078-73cb-4371-8a5b-e9fc18accbf8_SetDate">
    <vt:lpwstr>2023-04-24T10:38:14Z</vt:lpwstr>
  </property>
  <property fmtid="{D5CDD505-2E9C-101B-9397-08002B2CF9AE}" pid="9" name="MSIP_Label_e2b6c078-73cb-4371-8a5b-e9fc18accbf8_SiteId">
    <vt:lpwstr>56c62bbe-8598-4b85-9e51-1ca753fa50f2</vt:lpwstr>
  </property>
</Properties>
</file>